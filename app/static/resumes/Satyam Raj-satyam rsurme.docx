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5D5F7DF1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7409FD03" w14:textId="2BFA45EA" w:rsidR="001B2ABD" w:rsidRDefault="001B2ABD" w:rsidP="001B2ABD">
            <w:pPr>
              <w:tabs>
                <w:tab w:val="left" w:pos="990"/>
              </w:tabs>
              <w:jc w:val="center"/>
            </w:pPr>
          </w:p>
        </w:tc>
        <w:tc>
          <w:tcPr>
            <w:tcW w:w="720" w:type="dxa"/>
          </w:tcPr>
          <w:p w14:paraId="3E3C4BA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5446EE7" w14:textId="131EE724" w:rsidR="001B2ABD" w:rsidRDefault="004A3D88" w:rsidP="004A3D88">
            <w:pPr>
              <w:pStyle w:val="Title"/>
            </w:pPr>
            <w:r>
              <w:t>Satyam Raj</w:t>
            </w:r>
          </w:p>
        </w:tc>
      </w:tr>
      <w:tr w:rsidR="001B2ABD" w14:paraId="394FDF27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6C3B6112BBB046F9A3A03E43CDB69DEE"/>
              </w:placeholder>
              <w:temporary/>
              <w:showingPlcHdr/>
              <w15:appearance w15:val="hidden"/>
            </w:sdtPr>
            <w:sdtContent>
              <w:p w14:paraId="336F614A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24A7FFFD" w14:textId="77F6A57D" w:rsidR="00036450" w:rsidRDefault="004A3D88" w:rsidP="004A3D88">
            <w:r>
              <w:t>Hello, I am satyam Raj from Bengaluru Karnataka. Currently pursuing my B. Tech in Electrical and electronics</w:t>
            </w:r>
          </w:p>
          <w:p w14:paraId="5C1454C4" w14:textId="77777777" w:rsidR="00036450" w:rsidRDefault="00036450" w:rsidP="00036450"/>
          <w:sdt>
            <w:sdtPr>
              <w:id w:val="-1954003311"/>
              <w:placeholder>
                <w:docPart w:val="11099E30A17144C08E877EAA4B62CF56"/>
              </w:placeholder>
              <w:temporary/>
              <w:showingPlcHdr/>
              <w15:appearance w15:val="hidden"/>
            </w:sdtPr>
            <w:sdtContent>
              <w:p w14:paraId="1304C477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D7B3D588B9EB4FBD96FFF9F3AFB0AA1A"/>
              </w:placeholder>
              <w:temporary/>
              <w:showingPlcHdr/>
              <w15:appearance w15:val="hidden"/>
            </w:sdtPr>
            <w:sdtContent>
              <w:p w14:paraId="38F1B3DE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2B8E0CB0" w14:textId="06B4071F" w:rsidR="004D3011" w:rsidRDefault="004A3D88" w:rsidP="004D3011">
            <w:r>
              <w:t>+91 8123802483</w:t>
            </w:r>
          </w:p>
          <w:p w14:paraId="749FBD9C" w14:textId="77777777" w:rsidR="004D3011" w:rsidRDefault="004D3011" w:rsidP="004D3011"/>
          <w:sdt>
            <w:sdtPr>
              <w:id w:val="-240260293"/>
              <w:placeholder>
                <w:docPart w:val="C40A0F2C0CB54D718BD8CC5CA1ABB2E4"/>
              </w:placeholder>
              <w:temporary/>
              <w:showingPlcHdr/>
              <w15:appearance w15:val="hidden"/>
            </w:sdtPr>
            <w:sdtContent>
              <w:p w14:paraId="2F39F3B2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5D46CE67" w14:textId="2CDE7932" w:rsidR="00036450" w:rsidRPr="00E4381A" w:rsidRDefault="004A3D88" w:rsidP="004D3011">
            <w:pPr>
              <w:rPr>
                <w:rStyle w:val="Hyperlink"/>
              </w:rPr>
            </w:pPr>
            <w:r>
              <w:t>Satyam.sr95@gmail.com</w:t>
            </w:r>
          </w:p>
          <w:sdt>
            <w:sdtPr>
              <w:id w:val="-1444214663"/>
              <w:placeholder>
                <w:docPart w:val="6211A063F0C14D0C9FBE20D6DDA9B024"/>
              </w:placeholder>
              <w:temporary/>
              <w:showingPlcHdr/>
              <w15:appearance w15:val="hidden"/>
            </w:sdtPr>
            <w:sdtContent>
              <w:p w14:paraId="00691DFD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5BB01AD8" w14:textId="54FF6FC6" w:rsidR="004D3011" w:rsidRDefault="004A3D88" w:rsidP="004D3011">
            <w:r>
              <w:t>Music</w:t>
            </w:r>
          </w:p>
          <w:p w14:paraId="0E02C98F" w14:textId="630723C4" w:rsidR="004D3011" w:rsidRDefault="004A3D88" w:rsidP="004D3011">
            <w:r>
              <w:t>Football</w:t>
            </w:r>
          </w:p>
          <w:p w14:paraId="1BFB22D5" w14:textId="60752FA7" w:rsidR="004D3011" w:rsidRDefault="004A3D88" w:rsidP="004D3011">
            <w:r>
              <w:t>Singing</w:t>
            </w:r>
          </w:p>
          <w:p w14:paraId="0C73FB7B" w14:textId="504F55E4" w:rsidR="004D3011" w:rsidRPr="004D3011" w:rsidRDefault="004A3D88" w:rsidP="004D3011">
            <w:r>
              <w:t>Reading</w:t>
            </w:r>
          </w:p>
        </w:tc>
        <w:tc>
          <w:tcPr>
            <w:tcW w:w="720" w:type="dxa"/>
          </w:tcPr>
          <w:p w14:paraId="588356B4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2F5901DBBD5F4E5588C6F3276DBDCA5B"/>
              </w:placeholder>
              <w:temporary/>
              <w:showingPlcHdr/>
              <w15:appearance w15:val="hidden"/>
            </w:sdtPr>
            <w:sdtContent>
              <w:p w14:paraId="41A219FF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2CC26FA" w14:textId="5FE142CE" w:rsidR="00036450" w:rsidRDefault="004A3D88" w:rsidP="00B359E4">
            <w:pPr>
              <w:pStyle w:val="Heading4"/>
            </w:pPr>
            <w:r>
              <w:t xml:space="preserve">Nitte Meenakshi </w:t>
            </w:r>
            <w:r w:rsidR="0078433A">
              <w:t>Institute</w:t>
            </w:r>
            <w:r>
              <w:t xml:space="preserve"> of Technology</w:t>
            </w:r>
          </w:p>
          <w:p w14:paraId="7B048D8B" w14:textId="200E6C39" w:rsidR="004A3D88" w:rsidRPr="004A3D88" w:rsidRDefault="004A3D88" w:rsidP="004A3D88">
            <w:r>
              <w:t>Bengaluru, Karnataka</w:t>
            </w:r>
          </w:p>
          <w:p w14:paraId="3EF5A20B" w14:textId="40EDF533" w:rsidR="00036450" w:rsidRDefault="004A3D88" w:rsidP="00036450">
            <w:r>
              <w:t>Doing my Engineering from here</w:t>
            </w:r>
          </w:p>
          <w:p w14:paraId="705648F9" w14:textId="0176A0C3" w:rsidR="00036450" w:rsidRPr="00B359E4" w:rsidRDefault="004A3D88" w:rsidP="00B359E4">
            <w:pPr>
              <w:pStyle w:val="Heading4"/>
            </w:pPr>
            <w:r>
              <w:t>Holy Mission Senior Sec. School</w:t>
            </w:r>
          </w:p>
          <w:p w14:paraId="12BB0293" w14:textId="0958ED12" w:rsidR="00036450" w:rsidRDefault="004A3D88" w:rsidP="00036450">
            <w:r>
              <w:t>Patna, Bihar</w:t>
            </w:r>
          </w:p>
          <w:p w14:paraId="59A9EBA9" w14:textId="37DC3978" w:rsidR="004A3D88" w:rsidRDefault="004A3D88" w:rsidP="00036450">
            <w:r>
              <w:t>Done my 11</w:t>
            </w:r>
            <w:r w:rsidRPr="004A3D88">
              <w:rPr>
                <w:vertAlign w:val="superscript"/>
              </w:rPr>
              <w:t>th</w:t>
            </w:r>
            <w:r>
              <w:t xml:space="preserve"> and 12</w:t>
            </w:r>
            <w:r w:rsidRPr="004A3D88">
              <w:rPr>
                <w:vertAlign w:val="superscript"/>
              </w:rPr>
              <w:t>th</w:t>
            </w:r>
            <w:r>
              <w:t xml:space="preserve"> from this school</w:t>
            </w:r>
          </w:p>
          <w:p w14:paraId="16957827" w14:textId="540BBBA8" w:rsidR="004A3D88" w:rsidRDefault="004A3D88" w:rsidP="00036450">
            <w:r>
              <w:t>Scored 70% is 12</w:t>
            </w:r>
            <w:r w:rsidRPr="004A3D88">
              <w:rPr>
                <w:vertAlign w:val="superscript"/>
              </w:rPr>
              <w:t>th</w:t>
            </w:r>
            <w:r>
              <w:t xml:space="preserve"> Boards</w:t>
            </w:r>
          </w:p>
          <w:p w14:paraId="483F23DE" w14:textId="5DD6D73B" w:rsidR="004A3D88" w:rsidRPr="004A3D88" w:rsidRDefault="004A3D88" w:rsidP="00201C32">
            <w:pPr>
              <w:pStyle w:val="ListParagraph"/>
              <w:rPr>
                <w:noProof/>
                <w:color w:val="000000" w:themeColor="text1"/>
              </w:rPr>
            </w:pPr>
          </w:p>
        </w:tc>
      </w:tr>
    </w:tbl>
    <w:p w14:paraId="4830BD66" w14:textId="77777777" w:rsidR="0043117B" w:rsidRDefault="00000000" w:rsidP="000C45FF">
      <w:pPr>
        <w:tabs>
          <w:tab w:val="left" w:pos="990"/>
        </w:tabs>
      </w:pPr>
    </w:p>
    <w:sectPr w:rsidR="0043117B" w:rsidSect="000C45F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C9A9D" w14:textId="77777777" w:rsidR="00A20F59" w:rsidRDefault="00A20F59" w:rsidP="000C45FF">
      <w:r>
        <w:separator/>
      </w:r>
    </w:p>
  </w:endnote>
  <w:endnote w:type="continuationSeparator" w:id="0">
    <w:p w14:paraId="1D2C7DEB" w14:textId="77777777" w:rsidR="00A20F59" w:rsidRDefault="00A20F5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286AF" w14:textId="77777777" w:rsidR="00A20F59" w:rsidRDefault="00A20F59" w:rsidP="000C45FF">
      <w:r>
        <w:separator/>
      </w:r>
    </w:p>
  </w:footnote>
  <w:footnote w:type="continuationSeparator" w:id="0">
    <w:p w14:paraId="19C107F6" w14:textId="77777777" w:rsidR="00A20F59" w:rsidRDefault="00A20F5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A7A1A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A1ACDF" wp14:editId="3B71B19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94FA9"/>
    <w:multiLevelType w:val="hybridMultilevel"/>
    <w:tmpl w:val="95F69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88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01C32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A3D88"/>
    <w:rsid w:val="004C63E4"/>
    <w:rsid w:val="004D3011"/>
    <w:rsid w:val="005262AC"/>
    <w:rsid w:val="005E39D5"/>
    <w:rsid w:val="00600670"/>
    <w:rsid w:val="0062123A"/>
    <w:rsid w:val="00622501"/>
    <w:rsid w:val="00646E75"/>
    <w:rsid w:val="006771D0"/>
    <w:rsid w:val="00715FCB"/>
    <w:rsid w:val="00743101"/>
    <w:rsid w:val="00764C9F"/>
    <w:rsid w:val="007775E1"/>
    <w:rsid w:val="0078433A"/>
    <w:rsid w:val="007867A0"/>
    <w:rsid w:val="007927F5"/>
    <w:rsid w:val="007E54C1"/>
    <w:rsid w:val="00802CA0"/>
    <w:rsid w:val="009260CD"/>
    <w:rsid w:val="00940A66"/>
    <w:rsid w:val="00952C25"/>
    <w:rsid w:val="00A20F59"/>
    <w:rsid w:val="00A2118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F8858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4A3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tya\AppData\Local\Microsoft\Office\16.0\DTS\en-US%7bC26EBCBC-5C74-46BB-BB54-E8B965FECA7F%7d\%7bD2C34F52-C83C-407B-B232-D7B7E55BCD42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C3B6112BBB046F9A3A03E43CDB69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2A380-8420-47F2-B8DE-521A1408DE0C}"/>
      </w:docPartPr>
      <w:docPartBody>
        <w:p w:rsidR="00751657" w:rsidRDefault="00000000">
          <w:pPr>
            <w:pStyle w:val="6C3B6112BBB046F9A3A03E43CDB69DEE"/>
          </w:pPr>
          <w:r w:rsidRPr="00D5459D">
            <w:t>Profile</w:t>
          </w:r>
        </w:p>
      </w:docPartBody>
    </w:docPart>
    <w:docPart>
      <w:docPartPr>
        <w:name w:val="11099E30A17144C08E877EAA4B62C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CC427-4968-48DA-9868-CBA0FFE0C643}"/>
      </w:docPartPr>
      <w:docPartBody>
        <w:p w:rsidR="00751657" w:rsidRDefault="00000000">
          <w:pPr>
            <w:pStyle w:val="11099E30A17144C08E877EAA4B62CF56"/>
          </w:pPr>
          <w:r w:rsidRPr="00CB0055">
            <w:t>Contact</w:t>
          </w:r>
        </w:p>
      </w:docPartBody>
    </w:docPart>
    <w:docPart>
      <w:docPartPr>
        <w:name w:val="D7B3D588B9EB4FBD96FFF9F3AFB0A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97F0-3E55-45C3-88BF-B9A21FE701D1}"/>
      </w:docPartPr>
      <w:docPartBody>
        <w:p w:rsidR="00751657" w:rsidRDefault="00000000">
          <w:pPr>
            <w:pStyle w:val="D7B3D588B9EB4FBD96FFF9F3AFB0AA1A"/>
          </w:pPr>
          <w:r w:rsidRPr="004D3011">
            <w:t>PHONE:</w:t>
          </w:r>
        </w:p>
      </w:docPartBody>
    </w:docPart>
    <w:docPart>
      <w:docPartPr>
        <w:name w:val="C40A0F2C0CB54D718BD8CC5CA1ABB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56D79-A5CA-430C-B7B4-C9533A252182}"/>
      </w:docPartPr>
      <w:docPartBody>
        <w:p w:rsidR="00751657" w:rsidRDefault="00000000">
          <w:pPr>
            <w:pStyle w:val="C40A0F2C0CB54D718BD8CC5CA1ABB2E4"/>
          </w:pPr>
          <w:r w:rsidRPr="004D3011">
            <w:t>EMAIL:</w:t>
          </w:r>
        </w:p>
      </w:docPartBody>
    </w:docPart>
    <w:docPart>
      <w:docPartPr>
        <w:name w:val="6211A063F0C14D0C9FBE20D6DDA9B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813BF-9021-41EB-8083-1449648E0523}"/>
      </w:docPartPr>
      <w:docPartBody>
        <w:p w:rsidR="00751657" w:rsidRDefault="00000000">
          <w:pPr>
            <w:pStyle w:val="6211A063F0C14D0C9FBE20D6DDA9B024"/>
          </w:pPr>
          <w:r w:rsidRPr="00CB0055">
            <w:t>Hobbies</w:t>
          </w:r>
        </w:p>
      </w:docPartBody>
    </w:docPart>
    <w:docPart>
      <w:docPartPr>
        <w:name w:val="2F5901DBBD5F4E5588C6F3276DBDC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C9A07-4933-48CB-95DD-B49A438EBD0D}"/>
      </w:docPartPr>
      <w:docPartBody>
        <w:p w:rsidR="00751657" w:rsidRDefault="00000000">
          <w:pPr>
            <w:pStyle w:val="2F5901DBBD5F4E5588C6F3276DBDCA5B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39"/>
    <w:rsid w:val="00751657"/>
    <w:rsid w:val="00B92939"/>
    <w:rsid w:val="00BF1BDA"/>
    <w:rsid w:val="00E6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3B6112BBB046F9A3A03E43CDB69DEE">
    <w:name w:val="6C3B6112BBB046F9A3A03E43CDB69DEE"/>
  </w:style>
  <w:style w:type="paragraph" w:customStyle="1" w:styleId="11099E30A17144C08E877EAA4B62CF56">
    <w:name w:val="11099E30A17144C08E877EAA4B62CF56"/>
  </w:style>
  <w:style w:type="paragraph" w:customStyle="1" w:styleId="D7B3D588B9EB4FBD96FFF9F3AFB0AA1A">
    <w:name w:val="D7B3D588B9EB4FBD96FFF9F3AFB0AA1A"/>
  </w:style>
  <w:style w:type="paragraph" w:customStyle="1" w:styleId="C40A0F2C0CB54D718BD8CC5CA1ABB2E4">
    <w:name w:val="C40A0F2C0CB54D718BD8CC5CA1ABB2E4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6211A063F0C14D0C9FBE20D6DDA9B024">
    <w:name w:val="6211A063F0C14D0C9FBE20D6DDA9B024"/>
  </w:style>
  <w:style w:type="paragraph" w:customStyle="1" w:styleId="2F5901DBBD5F4E5588C6F3276DBDCA5B">
    <w:name w:val="2F5901DBBD5F4E5588C6F3276DBDCA5B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{D2C34F52-C83C-407B-B232-D7B7E55BCD42}tf00546271_win32</Template>
  <TotalTime>0</TotalTime>
  <Pages>1</Pages>
  <Words>67</Words>
  <Characters>392</Characters>
  <Application>Microsoft Office Word</Application>
  <DocSecurity>0</DocSecurity>
  <Lines>32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2022-11-04T13:48:00Z</dcterms:created>
  <dcterms:modified xsi:type="dcterms:W3CDTF">2022-11-05T04:47:00Z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263bf72227b9682ed4c62b019b2d9599f8569e5560d28a30eda1de2465dea850</vt:lpwstr>
  </property>
</Properties>
</file>